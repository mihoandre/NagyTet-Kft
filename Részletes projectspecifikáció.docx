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772A" w14:textId="77777777" w:rsidR="00BD702A" w:rsidRPr="00FE7FD7" w:rsidRDefault="00000000">
      <w:pPr>
        <w:jc w:val="center"/>
        <w:rPr>
          <w:b/>
          <w:bCs/>
          <w:sz w:val="32"/>
          <w:szCs w:val="32"/>
        </w:rPr>
      </w:pPr>
      <w:r w:rsidRPr="00FE7FD7">
        <w:rPr>
          <w:b/>
          <w:bCs/>
          <w:sz w:val="32"/>
          <w:szCs w:val="32"/>
        </w:rPr>
        <w:t>Nagy Tét Kft.</w:t>
      </w:r>
    </w:p>
    <w:p w14:paraId="4DBA6065" w14:textId="77777777" w:rsidR="00BD702A" w:rsidRDefault="00000000">
      <w:r>
        <w:t>A NagyTét Kft</w:t>
      </w:r>
      <w:r>
        <w:rPr>
          <w:b/>
          <w:bCs/>
        </w:rPr>
        <w:t>.</w:t>
      </w:r>
      <w:r>
        <w:t xml:space="preserve"> olyan cég, amely különböző vállalkozások számára tervez és épít ki modern, megbízható hálózati rendszereket. A fejlesztéseket háromtagú csapatunk végzi, Mihó André, Péter Dávid és Varga Szilárd. Tanulmányaink során CCNA 1, 2 és 3 tanfolyamokat végeztük el, így magabiztosan használjuk a Cisco hálózati eszközöket.</w:t>
      </w:r>
    </w:p>
    <w:p w14:paraId="0210F03E" w14:textId="77777777" w:rsidR="00BD702A" w:rsidRDefault="00000000">
      <w:r>
        <w:t>Cégünket azzal bízták meg, hogy egy háromszintes kaszinó teljes hálózatának kialakítását oldjuk meg és korszerűsítsük, mert a régi infrastruktúra már túlterhelt és megbízhatatlanná vált. A célunk egy olyan rendszer létrehozása, amely stabil működést biztosít.</w:t>
      </w:r>
    </w:p>
    <w:p w14:paraId="5EDD1D10" w14:textId="77777777" w:rsidR="00BD702A" w:rsidRDefault="00000000">
      <w:r>
        <w:t xml:space="preserve">Kaszinó három szintjét három külön telephelynek tekintjük: a földszint a játékrészleg, az első emelet az irodai részleg és a szerverközpont, a második emelet pedig a VIP részleg. A három szint között a kapcsolatot külön routerek biztosítják, amelyek átviszik a forgalmat az egyes hálózati részek között. </w:t>
      </w:r>
    </w:p>
    <w:p w14:paraId="63B0E4E6" w14:textId="77777777" w:rsidR="00BD702A" w:rsidRDefault="00000000">
      <w:r>
        <w:t>A hálózatot három VLAN-ra osztjuk, az iroda/szerverközpont (VLAN 10), a játékterem (VLAN 20), és a VIP (VLAN 30). A forgalomirányítást több router végzi, központi szinten HSRP-t használunk, hogy meghibásodás esetén is elérhető legyen a hálózat. A routerek között OSPFv2 forgalomirányitó protokolt fogunk használni, és néhány statikus útvonalat is beállítunk.</w:t>
      </w:r>
    </w:p>
    <w:p w14:paraId="144A4697" w14:textId="77777777" w:rsidR="00BD702A" w:rsidRDefault="00000000">
      <w:r>
        <w:t xml:space="preserve">A hálózatban IPv4- és IPv6-címeket is alkalmazunk. Az irodában működni fog egy Linux szerver, amely biztosítja a DHCP- és Syslog-szolgáltatásokat. Emellett lesz egy Windows Server is, amely a DNS-t, az Active Directoryt, a fájl- és nyomtatómegosztást, valamint a belső weboldalt biztosítja. A weboldal HTTP és HTTPS protokollon keresztül lesz elérhető., DNS, fájl- és nyomtatómegosztás mellett a belső weboldalt is, amely HTTP és HTTPS protokollon keresztül lesz elérhető. </w:t>
      </w:r>
    </w:p>
    <w:p w14:paraId="0082CC13" w14:textId="77777777" w:rsidR="00BD702A" w:rsidRDefault="00000000">
      <w:r>
        <w:t>A switcheken VLAN-okat, VTP-t, EtherChannelt és STP-t állítunk be. Az STP kezeli a tartalék útvonalakat, így ha egy kapcsolat kiesik, a hálózat továbbra is működik.</w:t>
      </w:r>
    </w:p>
    <w:p w14:paraId="34DBB7BD" w14:textId="77777777" w:rsidR="00BD702A" w:rsidRDefault="00000000">
      <w:r>
        <w:t>Vezeték nélküli hálózatokat is kiépítünk. Külön WiFi-hálózata lesz a dolgozóknak, és külön létrehozunk egy vendég hálózatot. A külső hálózat felé egy tűzfaleszközön keresztül csatlakozunk, amely VPN kapcsolatot is biztosít a külsősök felé. Ugyanez a tűzfal végzi a statikus és dinamikus NAT-olást is.  Az irodai hálózatban ACL-ekkel szabályozzuk, hogy csak az ott dolgozók férjenek hozzá a szerverekhez és az érzékenyebb részekhez.</w:t>
      </w:r>
    </w:p>
    <w:p w14:paraId="6282227F" w14:textId="77777777" w:rsidR="00FE7FD7" w:rsidRDefault="00FE7FD7"/>
    <w:p w14:paraId="7FDA64BF" w14:textId="77777777" w:rsidR="00FE7FD7" w:rsidRDefault="00FE7FD7"/>
    <w:p w14:paraId="1E52F15B" w14:textId="77777777" w:rsidR="00FE7FD7" w:rsidRDefault="00FE7FD7"/>
    <w:p w14:paraId="72BBEA00" w14:textId="77777777" w:rsidR="00FE7FD7" w:rsidRPr="00FE7FD7" w:rsidRDefault="00FE7FD7" w:rsidP="00FE7FD7">
      <w:pPr>
        <w:jc w:val="center"/>
        <w:rPr>
          <w:b/>
          <w:bCs/>
        </w:rPr>
      </w:pPr>
      <w:r w:rsidRPr="00FE7FD7">
        <w:rPr>
          <w:b/>
          <w:bCs/>
        </w:rPr>
        <w:lastRenderedPageBreak/>
        <w:t>Hálózati Infrastruktúra</w:t>
      </w:r>
    </w:p>
    <w:p w14:paraId="2E0D09B2" w14:textId="77777777" w:rsidR="00FE7FD7" w:rsidRPr="00FE7FD7" w:rsidRDefault="00FE7FD7" w:rsidP="00FE7FD7">
      <w:proofErr w:type="spellStart"/>
      <w:r w:rsidRPr="00FE7FD7">
        <w:t>Használt</w:t>
      </w:r>
      <w:proofErr w:type="spellEnd"/>
      <w:r w:rsidRPr="00FE7FD7">
        <w:t xml:space="preserve"> </w:t>
      </w:r>
      <w:proofErr w:type="spellStart"/>
      <w:r w:rsidRPr="00FE7FD7">
        <w:t>eszközök</w:t>
      </w:r>
      <w:proofErr w:type="spellEnd"/>
      <w:r w:rsidRPr="00FE7FD7">
        <w:t xml:space="preserve"> </w:t>
      </w:r>
      <w:proofErr w:type="spellStart"/>
      <w:r w:rsidRPr="00FE7FD7">
        <w:t>helyszínenként</w:t>
      </w:r>
      <w:proofErr w:type="spellEnd"/>
    </w:p>
    <w:p w14:paraId="4539C9B4" w14:textId="77777777" w:rsidR="00FE7FD7" w:rsidRPr="00FE7FD7" w:rsidRDefault="00FE7FD7" w:rsidP="00FE7FD7">
      <w:r w:rsidRPr="00FE7FD7">
        <w:t>Földszint (Játékterem):</w:t>
      </w:r>
    </w:p>
    <w:p w14:paraId="54FBE8A3" w14:textId="77777777" w:rsidR="00FE7FD7" w:rsidRPr="00FE7FD7" w:rsidRDefault="00FE7FD7" w:rsidP="00FE7FD7">
      <w:pPr>
        <w:numPr>
          <w:ilvl w:val="0"/>
          <w:numId w:val="1"/>
        </w:numPr>
      </w:pPr>
      <w:r w:rsidRPr="00FE7FD7">
        <w:t xml:space="preserve">Routerek: Cisco 2911 (2 </w:t>
      </w:r>
      <w:proofErr w:type="spellStart"/>
      <w:r w:rsidRPr="00FE7FD7">
        <w:t>db</w:t>
      </w:r>
      <w:proofErr w:type="spellEnd"/>
      <w:r w:rsidRPr="00FE7FD7">
        <w:t>)</w:t>
      </w:r>
    </w:p>
    <w:p w14:paraId="5F18A4C8" w14:textId="77777777" w:rsidR="00FE7FD7" w:rsidRPr="00FE7FD7" w:rsidRDefault="00FE7FD7" w:rsidP="00FE7FD7">
      <w:pPr>
        <w:numPr>
          <w:ilvl w:val="0"/>
          <w:numId w:val="1"/>
        </w:numPr>
      </w:pPr>
      <w:proofErr w:type="spellStart"/>
      <w:r w:rsidRPr="00FE7FD7">
        <w:t>Switchek</w:t>
      </w:r>
      <w:proofErr w:type="spellEnd"/>
      <w:r w:rsidRPr="00FE7FD7">
        <w:t xml:space="preserve">: Cisco 2960 (2 </w:t>
      </w:r>
      <w:proofErr w:type="spellStart"/>
      <w:r w:rsidRPr="00FE7FD7">
        <w:t>db</w:t>
      </w:r>
      <w:proofErr w:type="spellEnd"/>
      <w:r w:rsidRPr="00FE7FD7">
        <w:t>)</w:t>
      </w:r>
    </w:p>
    <w:p w14:paraId="4F767841" w14:textId="77777777" w:rsidR="00FE7FD7" w:rsidRPr="00FE7FD7" w:rsidRDefault="00FE7FD7" w:rsidP="00FE7FD7">
      <w:r w:rsidRPr="00FE7FD7">
        <w:t>Cisco 3650 – (4db)</w:t>
      </w:r>
    </w:p>
    <w:p w14:paraId="0EF02929" w14:textId="77777777" w:rsidR="00FE7FD7" w:rsidRPr="00FE7FD7" w:rsidRDefault="00FE7FD7" w:rsidP="00FE7FD7">
      <w:pPr>
        <w:numPr>
          <w:ilvl w:val="0"/>
          <w:numId w:val="1"/>
        </w:numPr>
      </w:pPr>
      <w:r w:rsidRPr="00FE7FD7">
        <w:t xml:space="preserve">PC/Laptop/Mobil/Tablet: 20 </w:t>
      </w:r>
      <w:proofErr w:type="spellStart"/>
      <w:r w:rsidRPr="00FE7FD7">
        <w:t>db</w:t>
      </w:r>
      <w:proofErr w:type="spellEnd"/>
      <w:r w:rsidRPr="00FE7FD7">
        <w:t xml:space="preserve"> (PC: 12, Smartphone: 4, Laptop: 2, Tablet: 2)</w:t>
      </w:r>
    </w:p>
    <w:p w14:paraId="2E67D1AD" w14:textId="77777777" w:rsidR="00FE7FD7" w:rsidRPr="00FE7FD7" w:rsidRDefault="00FE7FD7" w:rsidP="00FE7FD7">
      <w:pPr>
        <w:numPr>
          <w:ilvl w:val="0"/>
          <w:numId w:val="1"/>
        </w:numPr>
      </w:pPr>
      <w:proofErr w:type="spellStart"/>
      <w:r w:rsidRPr="00FE7FD7">
        <w:t>Nyomtató</w:t>
      </w:r>
      <w:proofErr w:type="spellEnd"/>
      <w:r w:rsidRPr="00FE7FD7">
        <w:t xml:space="preserve">: 2 </w:t>
      </w:r>
      <w:proofErr w:type="spellStart"/>
      <w:r w:rsidRPr="00FE7FD7">
        <w:t>db</w:t>
      </w:r>
      <w:proofErr w:type="spellEnd"/>
    </w:p>
    <w:p w14:paraId="5FE3B422" w14:textId="77777777" w:rsidR="00FE7FD7" w:rsidRPr="00FE7FD7" w:rsidRDefault="00FE7FD7" w:rsidP="00FE7FD7">
      <w:pPr>
        <w:numPr>
          <w:ilvl w:val="0"/>
          <w:numId w:val="1"/>
        </w:numPr>
      </w:pPr>
      <w:r w:rsidRPr="00FE7FD7">
        <w:t xml:space="preserve">Szerver: Central Office (1 </w:t>
      </w:r>
      <w:proofErr w:type="spellStart"/>
      <w:r w:rsidRPr="00FE7FD7">
        <w:t>db</w:t>
      </w:r>
      <w:proofErr w:type="spellEnd"/>
      <w:r w:rsidRPr="00FE7FD7">
        <w:t>)</w:t>
      </w:r>
    </w:p>
    <w:p w14:paraId="3D8277D5" w14:textId="77777777" w:rsidR="00FE7FD7" w:rsidRPr="00FE7FD7" w:rsidRDefault="00FE7FD7" w:rsidP="00FE7FD7">
      <w:pPr>
        <w:numPr>
          <w:ilvl w:val="0"/>
          <w:numId w:val="1"/>
        </w:numPr>
      </w:pPr>
      <w:proofErr w:type="spellStart"/>
      <w:r w:rsidRPr="00FE7FD7">
        <w:t>Egyéb</w:t>
      </w:r>
      <w:proofErr w:type="spellEnd"/>
      <w:r w:rsidRPr="00FE7FD7">
        <w:t xml:space="preserve">: Cell Tower (1 </w:t>
      </w:r>
      <w:proofErr w:type="spellStart"/>
      <w:r w:rsidRPr="00FE7FD7">
        <w:t>db</w:t>
      </w:r>
      <w:proofErr w:type="spellEnd"/>
      <w:r w:rsidRPr="00FE7FD7">
        <w:t>)</w:t>
      </w:r>
    </w:p>
    <w:p w14:paraId="513C0D68" w14:textId="77777777" w:rsidR="00FE7FD7" w:rsidRPr="00FE7FD7" w:rsidRDefault="00FE7FD7" w:rsidP="00FE7FD7">
      <w:r w:rsidRPr="00FE7FD7">
        <w:t>1. Emelet (Szerverközpont):</w:t>
      </w:r>
    </w:p>
    <w:p w14:paraId="07DB1F42" w14:textId="77777777" w:rsidR="00FE7FD7" w:rsidRPr="00FE7FD7" w:rsidRDefault="00FE7FD7" w:rsidP="00FE7FD7">
      <w:pPr>
        <w:numPr>
          <w:ilvl w:val="0"/>
          <w:numId w:val="2"/>
        </w:numPr>
      </w:pPr>
      <w:r w:rsidRPr="00FE7FD7">
        <w:t xml:space="preserve">Routerek: Cisco 2911 (4 </w:t>
      </w:r>
      <w:proofErr w:type="spellStart"/>
      <w:r w:rsidRPr="00FE7FD7">
        <w:t>db</w:t>
      </w:r>
      <w:proofErr w:type="spellEnd"/>
      <w:r w:rsidRPr="00FE7FD7">
        <w:t xml:space="preserve">) </w:t>
      </w:r>
    </w:p>
    <w:p w14:paraId="7C4ADD99" w14:textId="77777777" w:rsidR="00FE7FD7" w:rsidRPr="00FE7FD7" w:rsidRDefault="00FE7FD7" w:rsidP="00FE7FD7">
      <w:pPr>
        <w:numPr>
          <w:ilvl w:val="0"/>
          <w:numId w:val="2"/>
        </w:numPr>
      </w:pPr>
      <w:proofErr w:type="spellStart"/>
      <w:r w:rsidRPr="00FE7FD7">
        <w:t>Switchek</w:t>
      </w:r>
      <w:proofErr w:type="spellEnd"/>
      <w:r w:rsidRPr="00FE7FD7">
        <w:t xml:space="preserve">: Cisco 2911 (5 </w:t>
      </w:r>
      <w:proofErr w:type="spellStart"/>
      <w:r w:rsidRPr="00FE7FD7">
        <w:t>db</w:t>
      </w:r>
      <w:proofErr w:type="spellEnd"/>
      <w:r w:rsidRPr="00FE7FD7">
        <w:t xml:space="preserve">) </w:t>
      </w:r>
    </w:p>
    <w:p w14:paraId="5F242061" w14:textId="77777777" w:rsidR="00FE7FD7" w:rsidRPr="00FE7FD7" w:rsidRDefault="00FE7FD7" w:rsidP="00FE7FD7">
      <w:pPr>
        <w:numPr>
          <w:ilvl w:val="0"/>
          <w:numId w:val="2"/>
        </w:numPr>
      </w:pPr>
      <w:r w:rsidRPr="00FE7FD7">
        <w:t xml:space="preserve">Tűzfal: ASA 5506 (1 </w:t>
      </w:r>
      <w:proofErr w:type="spellStart"/>
      <w:r w:rsidRPr="00FE7FD7">
        <w:t>db</w:t>
      </w:r>
      <w:proofErr w:type="spellEnd"/>
      <w:r w:rsidRPr="00FE7FD7">
        <w:t>)</w:t>
      </w:r>
    </w:p>
    <w:p w14:paraId="07FB155D" w14:textId="77777777" w:rsidR="00FE7FD7" w:rsidRPr="00FE7FD7" w:rsidRDefault="00FE7FD7" w:rsidP="00FE7FD7">
      <w:pPr>
        <w:numPr>
          <w:ilvl w:val="0"/>
          <w:numId w:val="2"/>
        </w:numPr>
      </w:pPr>
      <w:r w:rsidRPr="00FE7FD7">
        <w:t xml:space="preserve">PC/Laptop/Mobil: 10 </w:t>
      </w:r>
      <w:proofErr w:type="spellStart"/>
      <w:r w:rsidRPr="00FE7FD7">
        <w:t>db</w:t>
      </w:r>
      <w:proofErr w:type="spellEnd"/>
      <w:r w:rsidRPr="00FE7FD7">
        <w:t xml:space="preserve"> (PC: 4, Laptop: 4, Smartphone: 2)</w:t>
      </w:r>
    </w:p>
    <w:p w14:paraId="466F4862" w14:textId="77777777" w:rsidR="00FE7FD7" w:rsidRPr="00FE7FD7" w:rsidRDefault="00FE7FD7" w:rsidP="00FE7FD7">
      <w:pPr>
        <w:numPr>
          <w:ilvl w:val="0"/>
          <w:numId w:val="2"/>
        </w:numPr>
      </w:pPr>
      <w:proofErr w:type="spellStart"/>
      <w:r w:rsidRPr="00FE7FD7">
        <w:t>Nyomtató</w:t>
      </w:r>
      <w:proofErr w:type="spellEnd"/>
      <w:r w:rsidRPr="00FE7FD7">
        <w:t xml:space="preserve">: 4 </w:t>
      </w:r>
      <w:proofErr w:type="spellStart"/>
      <w:r w:rsidRPr="00FE7FD7">
        <w:t>db</w:t>
      </w:r>
      <w:proofErr w:type="spellEnd"/>
    </w:p>
    <w:p w14:paraId="3638A8E6" w14:textId="77777777" w:rsidR="00FE7FD7" w:rsidRPr="00FE7FD7" w:rsidRDefault="00FE7FD7" w:rsidP="00FE7FD7">
      <w:pPr>
        <w:numPr>
          <w:ilvl w:val="0"/>
          <w:numId w:val="2"/>
        </w:numPr>
      </w:pPr>
      <w:r w:rsidRPr="00FE7FD7">
        <w:t xml:space="preserve">Wi-Fi: WRT300N (1 </w:t>
      </w:r>
      <w:proofErr w:type="spellStart"/>
      <w:r w:rsidRPr="00FE7FD7">
        <w:t>db</w:t>
      </w:r>
      <w:proofErr w:type="spellEnd"/>
      <w:r w:rsidRPr="00FE7FD7">
        <w:t>)</w:t>
      </w:r>
    </w:p>
    <w:p w14:paraId="36B45C77" w14:textId="77777777" w:rsidR="00FE7FD7" w:rsidRPr="00FE7FD7" w:rsidRDefault="00FE7FD7" w:rsidP="00FE7FD7">
      <w:pPr>
        <w:numPr>
          <w:ilvl w:val="0"/>
          <w:numId w:val="2"/>
        </w:numPr>
      </w:pPr>
      <w:r w:rsidRPr="00FE7FD7">
        <w:t xml:space="preserve">Szerver: Server-PT DHCP (1 </w:t>
      </w:r>
      <w:proofErr w:type="spellStart"/>
      <w:r w:rsidRPr="00FE7FD7">
        <w:t>db</w:t>
      </w:r>
      <w:proofErr w:type="spellEnd"/>
      <w:r w:rsidRPr="00FE7FD7">
        <w:t xml:space="preserve">), Server-PT DNS (1 </w:t>
      </w:r>
      <w:proofErr w:type="spellStart"/>
      <w:r w:rsidRPr="00FE7FD7">
        <w:t>db</w:t>
      </w:r>
      <w:proofErr w:type="spellEnd"/>
      <w:r w:rsidRPr="00FE7FD7">
        <w:t>)</w:t>
      </w:r>
    </w:p>
    <w:p w14:paraId="404C2410" w14:textId="77777777" w:rsidR="00FE7FD7" w:rsidRPr="00FE7FD7" w:rsidRDefault="00FE7FD7" w:rsidP="00FE7FD7">
      <w:r w:rsidRPr="00FE7FD7">
        <w:t>2. Emelet (VIP):</w:t>
      </w:r>
    </w:p>
    <w:p w14:paraId="441043B1" w14:textId="77777777" w:rsidR="00FE7FD7" w:rsidRPr="00FE7FD7" w:rsidRDefault="00FE7FD7" w:rsidP="00FE7FD7">
      <w:pPr>
        <w:numPr>
          <w:ilvl w:val="0"/>
          <w:numId w:val="3"/>
        </w:numPr>
      </w:pPr>
      <w:r w:rsidRPr="00FE7FD7">
        <w:t xml:space="preserve">Router(ek): Cisco 2911 (2 </w:t>
      </w:r>
      <w:proofErr w:type="spellStart"/>
      <w:r w:rsidRPr="00FE7FD7">
        <w:t>db</w:t>
      </w:r>
      <w:proofErr w:type="spellEnd"/>
      <w:r w:rsidRPr="00FE7FD7">
        <w:t>)</w:t>
      </w:r>
    </w:p>
    <w:p w14:paraId="3F01BAE3" w14:textId="77777777" w:rsidR="00FE7FD7" w:rsidRPr="00FE7FD7" w:rsidRDefault="00FE7FD7" w:rsidP="00FE7FD7">
      <w:pPr>
        <w:numPr>
          <w:ilvl w:val="0"/>
          <w:numId w:val="3"/>
        </w:numPr>
      </w:pPr>
      <w:r w:rsidRPr="00FE7FD7">
        <w:t xml:space="preserve">Switch(ek): Cisco 2960 (4 </w:t>
      </w:r>
      <w:proofErr w:type="spellStart"/>
      <w:r w:rsidRPr="00FE7FD7">
        <w:t>db</w:t>
      </w:r>
      <w:proofErr w:type="spellEnd"/>
      <w:r w:rsidRPr="00FE7FD7">
        <w:t>)</w:t>
      </w:r>
    </w:p>
    <w:p w14:paraId="406B6B49" w14:textId="77777777" w:rsidR="00FE7FD7" w:rsidRPr="00FE7FD7" w:rsidRDefault="00FE7FD7" w:rsidP="00FE7FD7">
      <w:pPr>
        <w:numPr>
          <w:ilvl w:val="0"/>
          <w:numId w:val="3"/>
        </w:numPr>
      </w:pPr>
      <w:r w:rsidRPr="00FE7FD7">
        <w:t xml:space="preserve">PC/Laptop/Mobil: 16 </w:t>
      </w:r>
      <w:proofErr w:type="spellStart"/>
      <w:r w:rsidRPr="00FE7FD7">
        <w:t>db</w:t>
      </w:r>
      <w:proofErr w:type="spellEnd"/>
      <w:r w:rsidRPr="00FE7FD7">
        <w:t xml:space="preserve"> (PC: 8, Tablet: 2, Smartphone: 4, Laptop: 2)</w:t>
      </w:r>
    </w:p>
    <w:p w14:paraId="73FF9AAB" w14:textId="77777777" w:rsidR="00FE7FD7" w:rsidRPr="00FE7FD7" w:rsidRDefault="00FE7FD7" w:rsidP="00FE7FD7">
      <w:pPr>
        <w:numPr>
          <w:ilvl w:val="0"/>
          <w:numId w:val="3"/>
        </w:numPr>
      </w:pPr>
      <w:proofErr w:type="spellStart"/>
      <w:r w:rsidRPr="00FE7FD7">
        <w:t>Nyomtató</w:t>
      </w:r>
      <w:proofErr w:type="spellEnd"/>
      <w:r w:rsidRPr="00FE7FD7">
        <w:t xml:space="preserve">: 2 </w:t>
      </w:r>
      <w:proofErr w:type="spellStart"/>
      <w:r w:rsidRPr="00FE7FD7">
        <w:t>db</w:t>
      </w:r>
      <w:proofErr w:type="spellEnd"/>
    </w:p>
    <w:p w14:paraId="2FDD9971" w14:textId="77777777" w:rsidR="00FE7FD7" w:rsidRDefault="00FE7FD7" w:rsidP="00FE7FD7">
      <w:pPr>
        <w:numPr>
          <w:ilvl w:val="0"/>
          <w:numId w:val="3"/>
        </w:numPr>
      </w:pPr>
      <w:proofErr w:type="spellStart"/>
      <w:r w:rsidRPr="00FE7FD7">
        <w:t>Wifi</w:t>
      </w:r>
      <w:proofErr w:type="spellEnd"/>
      <w:r w:rsidRPr="00FE7FD7">
        <w:t>: WLC-3504 (1db), LAP-PT (2db)</w:t>
      </w:r>
    </w:p>
    <w:p w14:paraId="3B7F1705" w14:textId="77777777" w:rsidR="00FE7FD7" w:rsidRDefault="00FE7FD7" w:rsidP="00FE7FD7"/>
    <w:p w14:paraId="29458F0C" w14:textId="77777777" w:rsidR="00FE7FD7" w:rsidRPr="00FE7FD7" w:rsidRDefault="00FE7FD7" w:rsidP="00FE7FD7"/>
    <w:p w14:paraId="63545FB0" w14:textId="77777777" w:rsidR="00FE7FD7" w:rsidRPr="00FE7FD7" w:rsidRDefault="00FE7FD7" w:rsidP="00FE7FD7">
      <w:pPr>
        <w:rPr>
          <w:b/>
          <w:bCs/>
        </w:rPr>
      </w:pPr>
      <w:proofErr w:type="spellStart"/>
      <w:r w:rsidRPr="00FE7FD7">
        <w:rPr>
          <w:b/>
          <w:bCs/>
        </w:rPr>
        <w:lastRenderedPageBreak/>
        <w:t>Összesítve</w:t>
      </w:r>
      <w:proofErr w:type="spellEnd"/>
      <w:r w:rsidRPr="00FE7FD7">
        <w:rPr>
          <w:b/>
          <w:bCs/>
        </w:rPr>
        <w:t xml:space="preserve">: </w:t>
      </w:r>
    </w:p>
    <w:p w14:paraId="36E7C266" w14:textId="77777777" w:rsidR="00FE7FD7" w:rsidRPr="00FE7FD7" w:rsidRDefault="00FE7FD7" w:rsidP="00FE7FD7"/>
    <w:p w14:paraId="74198643" w14:textId="77777777" w:rsidR="00FE7FD7" w:rsidRPr="00FE7FD7" w:rsidRDefault="00FE7FD7" w:rsidP="00FE7FD7">
      <w:r w:rsidRPr="00FE7FD7">
        <w:t>Routerek</w:t>
      </w:r>
      <w:r w:rsidRPr="00FE7FD7">
        <w:br/>
        <w:t xml:space="preserve">Cisco 2911 Router: 8 </w:t>
      </w:r>
      <w:proofErr w:type="spellStart"/>
      <w:r w:rsidRPr="00FE7FD7">
        <w:t>db</w:t>
      </w:r>
      <w:proofErr w:type="spellEnd"/>
    </w:p>
    <w:p w14:paraId="1240B5EC" w14:textId="77777777" w:rsidR="00FE7FD7" w:rsidRPr="00FE7FD7" w:rsidRDefault="00FE7FD7" w:rsidP="00FE7FD7">
      <w:proofErr w:type="spellStart"/>
      <w:r w:rsidRPr="00FE7FD7">
        <w:t>Switchek</w:t>
      </w:r>
      <w:proofErr w:type="spellEnd"/>
      <w:r w:rsidRPr="00FE7FD7">
        <w:br/>
        <w:t xml:space="preserve">Cisco 2960 Switch: 11 </w:t>
      </w:r>
      <w:proofErr w:type="spellStart"/>
      <w:r w:rsidRPr="00FE7FD7">
        <w:t>db</w:t>
      </w:r>
      <w:proofErr w:type="spellEnd"/>
      <w:r w:rsidRPr="00FE7FD7">
        <w:br/>
        <w:t xml:space="preserve">Cisco 3650 Switch: 4 </w:t>
      </w:r>
      <w:proofErr w:type="spellStart"/>
      <w:r w:rsidRPr="00FE7FD7">
        <w:t>db</w:t>
      </w:r>
      <w:proofErr w:type="spellEnd"/>
    </w:p>
    <w:p w14:paraId="578FE2B1" w14:textId="77777777" w:rsidR="00FE7FD7" w:rsidRPr="00FE7FD7" w:rsidRDefault="00FE7FD7" w:rsidP="00FE7FD7">
      <w:r w:rsidRPr="00FE7FD7">
        <w:t xml:space="preserve">PC-k és Mobil </w:t>
      </w:r>
      <w:proofErr w:type="spellStart"/>
      <w:r w:rsidRPr="00FE7FD7">
        <w:t>Eszközök</w:t>
      </w:r>
      <w:proofErr w:type="spellEnd"/>
      <w:r w:rsidRPr="00FE7FD7">
        <w:br/>
        <w:t xml:space="preserve">PC: 24 </w:t>
      </w:r>
      <w:proofErr w:type="spellStart"/>
      <w:r w:rsidRPr="00FE7FD7">
        <w:t>db</w:t>
      </w:r>
      <w:proofErr w:type="spellEnd"/>
      <w:r w:rsidRPr="00FE7FD7">
        <w:br/>
        <w:t xml:space="preserve">Smartphone: 10 </w:t>
      </w:r>
      <w:proofErr w:type="spellStart"/>
      <w:r w:rsidRPr="00FE7FD7">
        <w:t>db</w:t>
      </w:r>
      <w:proofErr w:type="spellEnd"/>
      <w:r w:rsidRPr="00FE7FD7">
        <w:br/>
        <w:t xml:space="preserve">Laptop: 8 </w:t>
      </w:r>
      <w:proofErr w:type="spellStart"/>
      <w:r w:rsidRPr="00FE7FD7">
        <w:t>db</w:t>
      </w:r>
      <w:proofErr w:type="spellEnd"/>
      <w:r w:rsidRPr="00FE7FD7">
        <w:br/>
        <w:t xml:space="preserve">Tablet: 4 </w:t>
      </w:r>
      <w:proofErr w:type="spellStart"/>
      <w:r w:rsidRPr="00FE7FD7">
        <w:t>db</w:t>
      </w:r>
      <w:proofErr w:type="spellEnd"/>
    </w:p>
    <w:p w14:paraId="45F896D6" w14:textId="77777777" w:rsidR="00FE7FD7" w:rsidRPr="00FE7FD7" w:rsidRDefault="00FE7FD7" w:rsidP="00FE7FD7">
      <w:proofErr w:type="spellStart"/>
      <w:r w:rsidRPr="00FE7FD7">
        <w:t>Nyomtatók</w:t>
      </w:r>
      <w:proofErr w:type="spellEnd"/>
      <w:r w:rsidRPr="00FE7FD7">
        <w:br/>
        <w:t xml:space="preserve">Nyomtató: 8 </w:t>
      </w:r>
      <w:proofErr w:type="spellStart"/>
      <w:r w:rsidRPr="00FE7FD7">
        <w:t>db</w:t>
      </w:r>
      <w:proofErr w:type="spellEnd"/>
    </w:p>
    <w:p w14:paraId="6CBF7737" w14:textId="77777777" w:rsidR="00FE7FD7" w:rsidRPr="00FE7FD7" w:rsidRDefault="00FE7FD7" w:rsidP="00FE7FD7">
      <w:proofErr w:type="spellStart"/>
      <w:r w:rsidRPr="00FE7FD7">
        <w:t>Szerverek</w:t>
      </w:r>
      <w:proofErr w:type="spellEnd"/>
      <w:r w:rsidRPr="00FE7FD7">
        <w:br/>
        <w:t xml:space="preserve">Central Office Szerver: 1 </w:t>
      </w:r>
      <w:proofErr w:type="spellStart"/>
      <w:r w:rsidRPr="00FE7FD7">
        <w:t>db</w:t>
      </w:r>
      <w:proofErr w:type="spellEnd"/>
      <w:r w:rsidRPr="00FE7FD7">
        <w:br/>
        <w:t xml:space="preserve">Server-PT DHCP: 1 </w:t>
      </w:r>
      <w:proofErr w:type="spellStart"/>
      <w:r w:rsidRPr="00FE7FD7">
        <w:t>db</w:t>
      </w:r>
      <w:proofErr w:type="spellEnd"/>
      <w:r w:rsidRPr="00FE7FD7">
        <w:br/>
        <w:t xml:space="preserve">Server-PT DNS: 1 </w:t>
      </w:r>
      <w:proofErr w:type="spellStart"/>
      <w:r w:rsidRPr="00FE7FD7">
        <w:t>db</w:t>
      </w:r>
      <w:proofErr w:type="spellEnd"/>
    </w:p>
    <w:p w14:paraId="084D7344" w14:textId="77777777" w:rsidR="00FE7FD7" w:rsidRPr="00FE7FD7" w:rsidRDefault="00FE7FD7" w:rsidP="00FE7FD7">
      <w:proofErr w:type="spellStart"/>
      <w:r w:rsidRPr="00FE7FD7">
        <w:t>Egyéb</w:t>
      </w:r>
      <w:proofErr w:type="spellEnd"/>
      <w:r w:rsidRPr="00FE7FD7">
        <w:t xml:space="preserve"> hálózati </w:t>
      </w:r>
      <w:proofErr w:type="spellStart"/>
      <w:r w:rsidRPr="00FE7FD7">
        <w:t>eszközök</w:t>
      </w:r>
      <w:proofErr w:type="spellEnd"/>
      <w:r w:rsidRPr="00FE7FD7">
        <w:br/>
        <w:t xml:space="preserve">Cell Tower: 1 </w:t>
      </w:r>
      <w:proofErr w:type="spellStart"/>
      <w:r w:rsidRPr="00FE7FD7">
        <w:t>db</w:t>
      </w:r>
      <w:proofErr w:type="spellEnd"/>
      <w:r w:rsidRPr="00FE7FD7">
        <w:br/>
        <w:t xml:space="preserve">ASA 5506 Tűzfal: 1 </w:t>
      </w:r>
      <w:proofErr w:type="spellStart"/>
      <w:r w:rsidRPr="00FE7FD7">
        <w:t>db</w:t>
      </w:r>
      <w:proofErr w:type="spellEnd"/>
    </w:p>
    <w:p w14:paraId="1E4BBBF7" w14:textId="77777777" w:rsidR="00FE7FD7" w:rsidRDefault="00FE7FD7" w:rsidP="00FE7FD7">
      <w:r w:rsidRPr="00FE7FD7">
        <w:t xml:space="preserve">Wi-Fi </w:t>
      </w:r>
      <w:proofErr w:type="spellStart"/>
      <w:r w:rsidRPr="00FE7FD7">
        <w:t>eszközök</w:t>
      </w:r>
      <w:proofErr w:type="spellEnd"/>
      <w:r w:rsidRPr="00FE7FD7">
        <w:br/>
        <w:t xml:space="preserve">WRT300N Wi-Fi: 1 </w:t>
      </w:r>
      <w:proofErr w:type="spellStart"/>
      <w:r w:rsidRPr="00FE7FD7">
        <w:t>db</w:t>
      </w:r>
      <w:proofErr w:type="spellEnd"/>
      <w:r w:rsidRPr="00FE7FD7">
        <w:br/>
        <w:t xml:space="preserve">WLC-3504 Wi-Fi: 1 </w:t>
      </w:r>
      <w:proofErr w:type="spellStart"/>
      <w:r w:rsidRPr="00FE7FD7">
        <w:t>db</w:t>
      </w:r>
      <w:proofErr w:type="spellEnd"/>
      <w:r w:rsidRPr="00FE7FD7">
        <w:br/>
        <w:t xml:space="preserve">LAP-PT Wi-Fi Access Point: 2 </w:t>
      </w:r>
      <w:proofErr w:type="spellStart"/>
      <w:r w:rsidRPr="00FE7FD7">
        <w:t>db</w:t>
      </w:r>
      <w:proofErr w:type="spellEnd"/>
    </w:p>
    <w:p w14:paraId="42BB6155" w14:textId="77777777" w:rsidR="00FE7FD7" w:rsidRDefault="00FE7FD7" w:rsidP="00FE7FD7"/>
    <w:p w14:paraId="59B0944F" w14:textId="77777777" w:rsidR="00FE7FD7" w:rsidRDefault="00FE7FD7" w:rsidP="00FE7FD7"/>
    <w:p w14:paraId="53D0D068" w14:textId="77777777" w:rsidR="00FE7FD7" w:rsidRDefault="00FE7FD7" w:rsidP="00FE7FD7"/>
    <w:p w14:paraId="54BE50B6" w14:textId="77777777" w:rsidR="00FE7FD7" w:rsidRDefault="00FE7FD7" w:rsidP="00FE7FD7"/>
    <w:p w14:paraId="271264BB" w14:textId="77777777" w:rsidR="00FE7FD7" w:rsidRDefault="00FE7FD7" w:rsidP="00FE7FD7"/>
    <w:p w14:paraId="648DA531" w14:textId="77777777" w:rsidR="00FE7FD7" w:rsidRDefault="00FE7FD7" w:rsidP="00FE7FD7"/>
    <w:p w14:paraId="128D130A" w14:textId="77777777" w:rsidR="00FE7FD7" w:rsidRPr="00FE7FD7" w:rsidRDefault="00FE7FD7" w:rsidP="00FE7FD7">
      <w:pPr>
        <w:jc w:val="center"/>
        <w:rPr>
          <w:b/>
          <w:bCs/>
        </w:rPr>
      </w:pPr>
      <w:proofErr w:type="spellStart"/>
      <w:r w:rsidRPr="00FE7FD7">
        <w:rPr>
          <w:b/>
          <w:bCs/>
        </w:rPr>
        <w:lastRenderedPageBreak/>
        <w:t>Költségterv</w:t>
      </w:r>
      <w:proofErr w:type="spellEnd"/>
    </w:p>
    <w:p w14:paraId="492010BE" w14:textId="77777777" w:rsidR="00FE7FD7" w:rsidRPr="00FE7FD7" w:rsidRDefault="00FE7FD7" w:rsidP="00FE7FD7">
      <w:r w:rsidRPr="00FE7FD7">
        <w:t xml:space="preserve">Hálózati </w:t>
      </w:r>
      <w:proofErr w:type="spellStart"/>
      <w:r w:rsidRPr="00FE7FD7">
        <w:t>eszközök</w:t>
      </w:r>
      <w:proofErr w:type="spellEnd"/>
    </w:p>
    <w:p w14:paraId="6E2F2602" w14:textId="77777777" w:rsidR="00FE7FD7" w:rsidRPr="00FE7FD7" w:rsidRDefault="00FE7FD7" w:rsidP="00FE7FD7">
      <w:r w:rsidRPr="00FE7FD7">
        <w:t xml:space="preserve">• Cisco ISR 4331 Router: 8 </w:t>
      </w:r>
      <w:proofErr w:type="spellStart"/>
      <w:r w:rsidRPr="00FE7FD7">
        <w:t>db</w:t>
      </w:r>
      <w:proofErr w:type="spellEnd"/>
      <w:r w:rsidRPr="00FE7FD7">
        <w:t xml:space="preserve"> – 14 500 000 Ft</w:t>
      </w:r>
    </w:p>
    <w:p w14:paraId="21D20487" w14:textId="77777777" w:rsidR="00FE7FD7" w:rsidRPr="00FE7FD7" w:rsidRDefault="00FE7FD7" w:rsidP="00FE7FD7">
      <w:pPr>
        <w:numPr>
          <w:ilvl w:val="0"/>
          <w:numId w:val="4"/>
        </w:numPr>
      </w:pPr>
      <w:proofErr w:type="spellStart"/>
      <w:r w:rsidRPr="00FE7FD7">
        <w:t>Indoklás</w:t>
      </w:r>
      <w:proofErr w:type="spellEnd"/>
      <w:r w:rsidRPr="00FE7FD7">
        <w:t xml:space="preserve">: Modern </w:t>
      </w:r>
      <w:proofErr w:type="spellStart"/>
      <w:r w:rsidRPr="00FE7FD7">
        <w:t>vállalati</w:t>
      </w:r>
      <w:proofErr w:type="spellEnd"/>
      <w:r w:rsidRPr="00FE7FD7">
        <w:t xml:space="preserve"> router, VPN, </w:t>
      </w:r>
      <w:proofErr w:type="spellStart"/>
      <w:r w:rsidRPr="00FE7FD7">
        <w:t>redundancia</w:t>
      </w:r>
      <w:proofErr w:type="spellEnd"/>
      <w:r w:rsidRPr="00FE7FD7">
        <w:t xml:space="preserve">, </w:t>
      </w:r>
      <w:proofErr w:type="spellStart"/>
      <w:r w:rsidRPr="00FE7FD7">
        <w:t>biztonságos</w:t>
      </w:r>
      <w:proofErr w:type="spellEnd"/>
      <w:r w:rsidRPr="00FE7FD7">
        <w:t xml:space="preserve"> </w:t>
      </w:r>
      <w:proofErr w:type="spellStart"/>
      <w:r w:rsidRPr="00FE7FD7">
        <w:t>pénzügyi</w:t>
      </w:r>
      <w:proofErr w:type="spellEnd"/>
      <w:r w:rsidRPr="00FE7FD7">
        <w:t xml:space="preserve"> </w:t>
      </w:r>
      <w:proofErr w:type="spellStart"/>
      <w:r w:rsidRPr="00FE7FD7">
        <w:t>adatforgalom</w:t>
      </w:r>
      <w:proofErr w:type="spellEnd"/>
      <w:r w:rsidRPr="00FE7FD7">
        <w:t>.</w:t>
      </w:r>
    </w:p>
    <w:p w14:paraId="110474CE" w14:textId="77777777" w:rsidR="00FE7FD7" w:rsidRPr="00FE7FD7" w:rsidRDefault="00FE7FD7" w:rsidP="00FE7FD7">
      <w:r w:rsidRPr="00FE7FD7">
        <w:t xml:space="preserve">• Cisco Catalyst 9200L-24P-4G-E Multilayer Switch: 4 </w:t>
      </w:r>
      <w:proofErr w:type="spellStart"/>
      <w:r w:rsidRPr="00FE7FD7">
        <w:t>db</w:t>
      </w:r>
      <w:proofErr w:type="spellEnd"/>
      <w:r w:rsidRPr="00FE7FD7">
        <w:t xml:space="preserve"> – 6 200 000 Ft</w:t>
      </w:r>
    </w:p>
    <w:p w14:paraId="7301BA6E" w14:textId="77777777" w:rsidR="00FE7FD7" w:rsidRPr="00FE7FD7" w:rsidRDefault="00FE7FD7" w:rsidP="00FE7FD7">
      <w:pPr>
        <w:numPr>
          <w:ilvl w:val="0"/>
          <w:numId w:val="5"/>
        </w:numPr>
      </w:pPr>
      <w:proofErr w:type="spellStart"/>
      <w:r w:rsidRPr="00FE7FD7">
        <w:t>Indoklás</w:t>
      </w:r>
      <w:proofErr w:type="spellEnd"/>
      <w:r w:rsidRPr="00FE7FD7">
        <w:t xml:space="preserve">: Layer3 routing, PoE+, </w:t>
      </w:r>
      <w:proofErr w:type="spellStart"/>
      <w:r w:rsidRPr="00FE7FD7">
        <w:t>nagysebességű</w:t>
      </w:r>
      <w:proofErr w:type="spellEnd"/>
      <w:r w:rsidRPr="00FE7FD7">
        <w:t xml:space="preserve"> </w:t>
      </w:r>
      <w:proofErr w:type="spellStart"/>
      <w:r w:rsidRPr="00FE7FD7">
        <w:t>adatforgalom</w:t>
      </w:r>
      <w:proofErr w:type="spellEnd"/>
      <w:r w:rsidRPr="00FE7FD7">
        <w:t xml:space="preserve">, központi </w:t>
      </w:r>
      <w:proofErr w:type="spellStart"/>
      <w:r w:rsidRPr="00FE7FD7">
        <w:t>vezérlés</w:t>
      </w:r>
      <w:proofErr w:type="spellEnd"/>
      <w:r w:rsidRPr="00FE7FD7">
        <w:t>.</w:t>
      </w:r>
    </w:p>
    <w:p w14:paraId="245A05A0" w14:textId="77777777" w:rsidR="00FE7FD7" w:rsidRPr="00FE7FD7" w:rsidRDefault="00FE7FD7" w:rsidP="00FE7FD7">
      <w:r w:rsidRPr="00FE7FD7">
        <w:t xml:space="preserve">• Cisco Catalyst 9200L-24T-4G-E Switch: 10 </w:t>
      </w:r>
      <w:proofErr w:type="spellStart"/>
      <w:r w:rsidRPr="00FE7FD7">
        <w:t>db</w:t>
      </w:r>
      <w:proofErr w:type="spellEnd"/>
      <w:r w:rsidRPr="00FE7FD7">
        <w:t xml:space="preserve"> – 4 600 000 Ft</w:t>
      </w:r>
    </w:p>
    <w:p w14:paraId="2C9681C0" w14:textId="77777777" w:rsidR="00FE7FD7" w:rsidRPr="00FE7FD7" w:rsidRDefault="00FE7FD7" w:rsidP="00FE7FD7">
      <w:pPr>
        <w:numPr>
          <w:ilvl w:val="0"/>
          <w:numId w:val="6"/>
        </w:numPr>
      </w:pPr>
      <w:proofErr w:type="spellStart"/>
      <w:r w:rsidRPr="00FE7FD7">
        <w:t>Indoklás</w:t>
      </w:r>
      <w:proofErr w:type="spellEnd"/>
      <w:r w:rsidRPr="00FE7FD7">
        <w:t xml:space="preserve">: Stabil access layer, </w:t>
      </w:r>
      <w:proofErr w:type="spellStart"/>
      <w:r w:rsidRPr="00FE7FD7">
        <w:t>végponti</w:t>
      </w:r>
      <w:proofErr w:type="spellEnd"/>
      <w:r w:rsidRPr="00FE7FD7">
        <w:t xml:space="preserve"> </w:t>
      </w:r>
      <w:proofErr w:type="spellStart"/>
      <w:r w:rsidRPr="00FE7FD7">
        <w:t>eszközök</w:t>
      </w:r>
      <w:proofErr w:type="spellEnd"/>
      <w:r w:rsidRPr="00FE7FD7">
        <w:t xml:space="preserve"> </w:t>
      </w:r>
      <w:proofErr w:type="spellStart"/>
      <w:r w:rsidRPr="00FE7FD7">
        <w:t>csatlakoztatása</w:t>
      </w:r>
      <w:proofErr w:type="spellEnd"/>
      <w:r w:rsidRPr="00FE7FD7">
        <w:t>.</w:t>
      </w:r>
    </w:p>
    <w:p w14:paraId="24FC6630" w14:textId="77777777" w:rsidR="00FE7FD7" w:rsidRPr="00FE7FD7" w:rsidRDefault="00FE7FD7" w:rsidP="00FE7FD7">
      <w:r w:rsidRPr="00FE7FD7">
        <w:t xml:space="preserve">• Cisco Firepower 1010 Tűzfal: 1 </w:t>
      </w:r>
      <w:proofErr w:type="spellStart"/>
      <w:r w:rsidRPr="00FE7FD7">
        <w:t>db</w:t>
      </w:r>
      <w:proofErr w:type="spellEnd"/>
      <w:r w:rsidRPr="00FE7FD7">
        <w:t xml:space="preserve"> – 480 000 Ft</w:t>
      </w:r>
    </w:p>
    <w:p w14:paraId="01E90533" w14:textId="77777777" w:rsidR="00FE7FD7" w:rsidRPr="00FE7FD7" w:rsidRDefault="00FE7FD7" w:rsidP="00FE7FD7">
      <w:pPr>
        <w:numPr>
          <w:ilvl w:val="0"/>
          <w:numId w:val="7"/>
        </w:numPr>
      </w:pPr>
      <w:proofErr w:type="spellStart"/>
      <w:r w:rsidRPr="00FE7FD7">
        <w:t>Indoklás</w:t>
      </w:r>
      <w:proofErr w:type="spellEnd"/>
      <w:r w:rsidRPr="00FE7FD7">
        <w:t xml:space="preserve">:  </w:t>
      </w:r>
      <w:proofErr w:type="spellStart"/>
      <w:r w:rsidRPr="00FE7FD7">
        <w:t>Vállalati</w:t>
      </w:r>
      <w:proofErr w:type="spellEnd"/>
      <w:r w:rsidRPr="00FE7FD7">
        <w:t xml:space="preserve"> </w:t>
      </w:r>
      <w:proofErr w:type="spellStart"/>
      <w:r w:rsidRPr="00FE7FD7">
        <w:t>szintű</w:t>
      </w:r>
      <w:proofErr w:type="spellEnd"/>
      <w:r w:rsidRPr="00FE7FD7">
        <w:t xml:space="preserve"> </w:t>
      </w:r>
      <w:proofErr w:type="spellStart"/>
      <w:r w:rsidRPr="00FE7FD7">
        <w:t>internetvédelem</w:t>
      </w:r>
      <w:proofErr w:type="spellEnd"/>
      <w:r w:rsidRPr="00FE7FD7">
        <w:t>.</w:t>
      </w:r>
    </w:p>
    <w:p w14:paraId="63792D1F" w14:textId="77777777" w:rsidR="00FE7FD7" w:rsidRPr="00FE7FD7" w:rsidRDefault="00FE7FD7" w:rsidP="00FE7FD7">
      <w:r w:rsidRPr="00FE7FD7">
        <w:t xml:space="preserve">• Cisco Catalyst 9800-L WLC: 1 </w:t>
      </w:r>
      <w:proofErr w:type="spellStart"/>
      <w:r w:rsidRPr="00FE7FD7">
        <w:t>db</w:t>
      </w:r>
      <w:proofErr w:type="spellEnd"/>
      <w:r w:rsidRPr="00FE7FD7">
        <w:t xml:space="preserve"> – 1 200 000 Ft</w:t>
      </w:r>
      <w:r w:rsidRPr="00FE7FD7">
        <w:br/>
        <w:t xml:space="preserve">• Cisco Catalyst 9115AXI Access Point: 2 </w:t>
      </w:r>
      <w:proofErr w:type="spellStart"/>
      <w:r w:rsidRPr="00FE7FD7">
        <w:t>db</w:t>
      </w:r>
      <w:proofErr w:type="spellEnd"/>
      <w:r w:rsidRPr="00FE7FD7">
        <w:t xml:space="preserve"> – 750 000 Ft</w:t>
      </w:r>
    </w:p>
    <w:p w14:paraId="3AC4F5ED" w14:textId="77777777" w:rsidR="00FE7FD7" w:rsidRPr="00FE7FD7" w:rsidRDefault="00FE7FD7" w:rsidP="00FE7FD7">
      <w:pPr>
        <w:numPr>
          <w:ilvl w:val="0"/>
          <w:numId w:val="8"/>
        </w:numPr>
      </w:pPr>
      <w:proofErr w:type="spellStart"/>
      <w:r w:rsidRPr="00FE7FD7">
        <w:t>Indoklás</w:t>
      </w:r>
      <w:proofErr w:type="spellEnd"/>
      <w:r w:rsidRPr="00FE7FD7">
        <w:t xml:space="preserve">: </w:t>
      </w:r>
      <w:proofErr w:type="spellStart"/>
      <w:r w:rsidRPr="00FE7FD7">
        <w:t>Központilag</w:t>
      </w:r>
      <w:proofErr w:type="spellEnd"/>
      <w:r w:rsidRPr="00FE7FD7">
        <w:t xml:space="preserve"> </w:t>
      </w:r>
      <w:proofErr w:type="spellStart"/>
      <w:r w:rsidRPr="00FE7FD7">
        <w:t>vezérelt</w:t>
      </w:r>
      <w:proofErr w:type="spellEnd"/>
      <w:r w:rsidRPr="00FE7FD7">
        <w:t xml:space="preserve"> Wi-Fi hálózat, VIP szint </w:t>
      </w:r>
      <w:proofErr w:type="spellStart"/>
      <w:r w:rsidRPr="00FE7FD7">
        <w:t>professzionális</w:t>
      </w:r>
      <w:proofErr w:type="spellEnd"/>
      <w:r w:rsidRPr="00FE7FD7">
        <w:t xml:space="preserve"> </w:t>
      </w:r>
      <w:proofErr w:type="spellStart"/>
      <w:r w:rsidRPr="00FE7FD7">
        <w:t>lefedettsége</w:t>
      </w:r>
      <w:proofErr w:type="spellEnd"/>
      <w:r w:rsidRPr="00FE7FD7">
        <w:t>.</w:t>
      </w:r>
    </w:p>
    <w:p w14:paraId="311B52A6" w14:textId="77777777" w:rsidR="00FE7FD7" w:rsidRPr="00FE7FD7" w:rsidRDefault="00FE7FD7" w:rsidP="00FE7FD7">
      <w:r w:rsidRPr="00FE7FD7">
        <w:t xml:space="preserve">• TP-Link Archer AX55 Wi-Fi Router: 1 </w:t>
      </w:r>
      <w:proofErr w:type="spellStart"/>
      <w:r w:rsidRPr="00FE7FD7">
        <w:t>db</w:t>
      </w:r>
      <w:proofErr w:type="spellEnd"/>
      <w:r w:rsidRPr="00FE7FD7">
        <w:t xml:space="preserve"> – 120 000 Ft</w:t>
      </w:r>
    </w:p>
    <w:p w14:paraId="003E8413" w14:textId="77777777" w:rsidR="00FE7FD7" w:rsidRPr="00FE7FD7" w:rsidRDefault="00FE7FD7" w:rsidP="00FE7FD7">
      <w:pPr>
        <w:numPr>
          <w:ilvl w:val="0"/>
          <w:numId w:val="9"/>
        </w:numPr>
      </w:pPr>
      <w:proofErr w:type="spellStart"/>
      <w:r w:rsidRPr="00FE7FD7">
        <w:t>Indoklás</w:t>
      </w:r>
      <w:proofErr w:type="spellEnd"/>
      <w:r w:rsidRPr="00FE7FD7">
        <w:t>: Modern Wi-Fi hálózat.</w:t>
      </w:r>
    </w:p>
    <w:p w14:paraId="795D713D" w14:textId="77777777" w:rsidR="00FE7FD7" w:rsidRPr="00FE7FD7" w:rsidRDefault="00FE7FD7" w:rsidP="00FE7FD7"/>
    <w:p w14:paraId="10CE350A" w14:textId="77777777" w:rsidR="00FE7FD7" w:rsidRPr="00FE7FD7" w:rsidRDefault="00FE7FD7" w:rsidP="00FE7FD7">
      <w:proofErr w:type="spellStart"/>
      <w:r w:rsidRPr="00FE7FD7">
        <w:t>Kábelezés</w:t>
      </w:r>
      <w:proofErr w:type="spellEnd"/>
      <w:r w:rsidRPr="00FE7FD7">
        <w:t xml:space="preserve"> és infrastruktúra</w:t>
      </w:r>
    </w:p>
    <w:p w14:paraId="51D57681" w14:textId="77777777" w:rsidR="00FE7FD7" w:rsidRPr="00FE7FD7" w:rsidRDefault="00FE7FD7" w:rsidP="00FE7FD7">
      <w:r w:rsidRPr="00FE7FD7">
        <w:t xml:space="preserve">• S/FTP Cat7 </w:t>
      </w:r>
      <w:proofErr w:type="spellStart"/>
      <w:r w:rsidRPr="00FE7FD7">
        <w:t>árnyékolt</w:t>
      </w:r>
      <w:proofErr w:type="spellEnd"/>
      <w:r w:rsidRPr="00FE7FD7">
        <w:t xml:space="preserve"> </w:t>
      </w:r>
      <w:proofErr w:type="spellStart"/>
      <w:r w:rsidRPr="00FE7FD7">
        <w:t>kábel</w:t>
      </w:r>
      <w:proofErr w:type="spellEnd"/>
      <w:r w:rsidRPr="00FE7FD7">
        <w:t>: 1 200 000 Ft</w:t>
      </w:r>
    </w:p>
    <w:p w14:paraId="053023B6" w14:textId="77777777" w:rsidR="00FE7FD7" w:rsidRPr="00FE7FD7" w:rsidRDefault="00FE7FD7" w:rsidP="00FE7FD7">
      <w:r w:rsidRPr="00FE7FD7">
        <w:t xml:space="preserve">• 42U </w:t>
      </w:r>
      <w:proofErr w:type="spellStart"/>
      <w:r w:rsidRPr="00FE7FD7">
        <w:t>álló</w:t>
      </w:r>
      <w:proofErr w:type="spellEnd"/>
      <w:r w:rsidRPr="00FE7FD7">
        <w:t xml:space="preserve"> rack </w:t>
      </w:r>
      <w:proofErr w:type="spellStart"/>
      <w:r w:rsidRPr="00FE7FD7">
        <w:t>szekrények</w:t>
      </w:r>
      <w:proofErr w:type="spellEnd"/>
      <w:r w:rsidRPr="00FE7FD7">
        <w:t>: 1 450 000 Ft</w:t>
      </w:r>
    </w:p>
    <w:p w14:paraId="22D69F5D" w14:textId="77777777" w:rsidR="00FE7FD7" w:rsidRPr="00FE7FD7" w:rsidRDefault="00FE7FD7" w:rsidP="00FE7FD7">
      <w:r w:rsidRPr="00FE7FD7">
        <w:t xml:space="preserve">• UPS </w:t>
      </w:r>
      <w:proofErr w:type="spellStart"/>
      <w:r w:rsidRPr="00FE7FD7">
        <w:t>rendszerek</w:t>
      </w:r>
      <w:proofErr w:type="spellEnd"/>
      <w:r w:rsidRPr="00FE7FD7">
        <w:t>: 1 750 000 Ft</w:t>
      </w:r>
    </w:p>
    <w:p w14:paraId="1EAC66A3" w14:textId="77777777" w:rsidR="00FE7FD7" w:rsidRPr="00FE7FD7" w:rsidRDefault="00FE7FD7" w:rsidP="00FE7FD7">
      <w:r w:rsidRPr="00FE7FD7">
        <w:t xml:space="preserve">• </w:t>
      </w:r>
      <w:proofErr w:type="spellStart"/>
      <w:r w:rsidRPr="00FE7FD7">
        <w:t>Szerelési</w:t>
      </w:r>
      <w:proofErr w:type="spellEnd"/>
      <w:r w:rsidRPr="00FE7FD7">
        <w:t xml:space="preserve"> </w:t>
      </w:r>
      <w:proofErr w:type="spellStart"/>
      <w:r w:rsidRPr="00FE7FD7">
        <w:t>anyagok</w:t>
      </w:r>
      <w:proofErr w:type="spellEnd"/>
      <w:r w:rsidRPr="00FE7FD7">
        <w:t xml:space="preserve">, patch </w:t>
      </w:r>
      <w:proofErr w:type="spellStart"/>
      <w:r w:rsidRPr="00FE7FD7">
        <w:t>panelek</w:t>
      </w:r>
      <w:proofErr w:type="spellEnd"/>
      <w:r w:rsidRPr="00FE7FD7">
        <w:t xml:space="preserve">, </w:t>
      </w:r>
      <w:proofErr w:type="spellStart"/>
      <w:r w:rsidRPr="00FE7FD7">
        <w:t>aljzatok</w:t>
      </w:r>
      <w:proofErr w:type="spellEnd"/>
      <w:r w:rsidRPr="00FE7FD7">
        <w:t>: 1 750 000 Ft</w:t>
      </w:r>
    </w:p>
    <w:p w14:paraId="56EA495D" w14:textId="77777777" w:rsidR="00FE7FD7" w:rsidRPr="00FE7FD7" w:rsidRDefault="00FE7FD7" w:rsidP="00FE7FD7"/>
    <w:p w14:paraId="750D5FEE" w14:textId="77777777" w:rsidR="00FE7FD7" w:rsidRPr="00FE7FD7" w:rsidRDefault="00FE7FD7" w:rsidP="00FE7FD7"/>
    <w:p w14:paraId="1D2623ED" w14:textId="77777777" w:rsidR="00FE7FD7" w:rsidRPr="00FE7FD7" w:rsidRDefault="00FE7FD7" w:rsidP="00FE7FD7"/>
    <w:p w14:paraId="5B3CF551" w14:textId="77777777" w:rsidR="00FE7FD7" w:rsidRPr="00FE7FD7" w:rsidRDefault="00FE7FD7" w:rsidP="00FE7FD7">
      <w:proofErr w:type="spellStart"/>
      <w:r w:rsidRPr="00FE7FD7">
        <w:t>Szerverek</w:t>
      </w:r>
      <w:proofErr w:type="spellEnd"/>
      <w:r w:rsidRPr="00FE7FD7">
        <w:t xml:space="preserve"> és </w:t>
      </w:r>
      <w:proofErr w:type="spellStart"/>
      <w:r w:rsidRPr="00FE7FD7">
        <w:t>végponti</w:t>
      </w:r>
      <w:proofErr w:type="spellEnd"/>
      <w:r w:rsidRPr="00FE7FD7">
        <w:t xml:space="preserve"> </w:t>
      </w:r>
      <w:proofErr w:type="spellStart"/>
      <w:r w:rsidRPr="00FE7FD7">
        <w:t>eszközök</w:t>
      </w:r>
      <w:proofErr w:type="spellEnd"/>
    </w:p>
    <w:p w14:paraId="4C9C036F" w14:textId="77777777" w:rsidR="00FE7FD7" w:rsidRPr="00FE7FD7" w:rsidRDefault="00FE7FD7" w:rsidP="00FE7FD7">
      <w:r w:rsidRPr="00FE7FD7">
        <w:t xml:space="preserve">• Dell PowerEdge </w:t>
      </w:r>
      <w:proofErr w:type="spellStart"/>
      <w:r w:rsidRPr="00FE7FD7">
        <w:t>szerverek</w:t>
      </w:r>
      <w:proofErr w:type="spellEnd"/>
      <w:r w:rsidRPr="00FE7FD7">
        <w:t xml:space="preserve"> (Central Office, DHCP, DNS): 4 200 000 Ft</w:t>
      </w:r>
    </w:p>
    <w:p w14:paraId="183C9F74" w14:textId="77777777" w:rsidR="00FE7FD7" w:rsidRPr="00FE7FD7" w:rsidRDefault="00FE7FD7" w:rsidP="00FE7FD7">
      <w:r w:rsidRPr="00FE7FD7">
        <w:lastRenderedPageBreak/>
        <w:t>• PC / Laptop / Tablet / Smartphone: 24 800 000 Ft</w:t>
      </w:r>
    </w:p>
    <w:p w14:paraId="68BDEEB8" w14:textId="77777777" w:rsidR="00FE7FD7" w:rsidRPr="00FE7FD7" w:rsidRDefault="00FE7FD7" w:rsidP="00FE7FD7">
      <w:r w:rsidRPr="00FE7FD7">
        <w:t xml:space="preserve">• </w:t>
      </w:r>
      <w:proofErr w:type="spellStart"/>
      <w:r w:rsidRPr="00FE7FD7">
        <w:t>Nyomtatók</w:t>
      </w:r>
      <w:proofErr w:type="spellEnd"/>
      <w:r w:rsidRPr="00FE7FD7">
        <w:t xml:space="preserve"> + LTE Small </w:t>
      </w:r>
      <w:proofErr w:type="gramStart"/>
      <w:r w:rsidRPr="00FE7FD7">
        <w:t>Cell :</w:t>
      </w:r>
      <w:proofErr w:type="gramEnd"/>
      <w:r w:rsidRPr="00FE7FD7">
        <w:t xml:space="preserve"> 3 300 000 Ft</w:t>
      </w:r>
    </w:p>
    <w:p w14:paraId="597BF0EB" w14:textId="77777777" w:rsidR="00FE7FD7" w:rsidRPr="00FE7FD7" w:rsidRDefault="00FE7FD7" w:rsidP="00FE7FD7"/>
    <w:p w14:paraId="02D64CAE" w14:textId="77777777" w:rsidR="00FE7FD7" w:rsidRPr="00FE7FD7" w:rsidRDefault="00FE7FD7" w:rsidP="00FE7FD7">
      <w:proofErr w:type="spellStart"/>
      <w:r w:rsidRPr="00FE7FD7">
        <w:t>Kivitelezés</w:t>
      </w:r>
      <w:proofErr w:type="spellEnd"/>
    </w:p>
    <w:p w14:paraId="72485280" w14:textId="77777777" w:rsidR="00FE7FD7" w:rsidRPr="00FE7FD7" w:rsidRDefault="00FE7FD7" w:rsidP="00FE7FD7">
      <w:r w:rsidRPr="00FE7FD7">
        <w:t xml:space="preserve">• </w:t>
      </w:r>
      <w:proofErr w:type="spellStart"/>
      <w:r w:rsidRPr="00FE7FD7">
        <w:t>Strukturált</w:t>
      </w:r>
      <w:proofErr w:type="spellEnd"/>
      <w:r w:rsidRPr="00FE7FD7">
        <w:t xml:space="preserve"> </w:t>
      </w:r>
      <w:proofErr w:type="spellStart"/>
      <w:r w:rsidRPr="00FE7FD7">
        <w:t>kábelezés</w:t>
      </w:r>
      <w:proofErr w:type="spellEnd"/>
      <w:r w:rsidRPr="00FE7FD7">
        <w:t xml:space="preserve"> + </w:t>
      </w:r>
      <w:proofErr w:type="spellStart"/>
      <w:r w:rsidRPr="00FE7FD7">
        <w:t>konfiguráció</w:t>
      </w:r>
      <w:proofErr w:type="spellEnd"/>
      <w:r w:rsidRPr="00FE7FD7">
        <w:t xml:space="preserve"> + </w:t>
      </w:r>
      <w:proofErr w:type="spellStart"/>
      <w:r w:rsidRPr="00FE7FD7">
        <w:t>dokumentáció</w:t>
      </w:r>
      <w:proofErr w:type="spellEnd"/>
      <w:r w:rsidRPr="00FE7FD7">
        <w:t>: 6 500 000 Ft</w:t>
      </w:r>
    </w:p>
    <w:p w14:paraId="5B91E78B" w14:textId="77777777" w:rsidR="00FE7FD7" w:rsidRPr="00FE7FD7" w:rsidRDefault="00FE7FD7" w:rsidP="00FE7FD7"/>
    <w:p w14:paraId="076CB7C3" w14:textId="77777777" w:rsidR="00FE7FD7" w:rsidRPr="00FE7FD7" w:rsidRDefault="00FE7FD7" w:rsidP="00FE7FD7">
      <w:r w:rsidRPr="00FE7FD7">
        <w:t xml:space="preserve">Projekt </w:t>
      </w:r>
      <w:proofErr w:type="spellStart"/>
      <w:r w:rsidRPr="00FE7FD7">
        <w:t>összesített</w:t>
      </w:r>
      <w:proofErr w:type="spellEnd"/>
      <w:r w:rsidRPr="00FE7FD7">
        <w:t xml:space="preserve"> </w:t>
      </w:r>
      <w:proofErr w:type="spellStart"/>
      <w:r w:rsidRPr="00FE7FD7">
        <w:t>költsége</w:t>
      </w:r>
      <w:proofErr w:type="spellEnd"/>
      <w:r w:rsidRPr="00FE7FD7">
        <w:t>:</w:t>
      </w:r>
    </w:p>
    <w:p w14:paraId="70D25568" w14:textId="77777777" w:rsidR="00FE7FD7" w:rsidRPr="00FE7FD7" w:rsidRDefault="00FE7FD7" w:rsidP="00FE7FD7">
      <w:r w:rsidRPr="00FE7FD7">
        <w:t>~ 69 400 000 Ft</w:t>
      </w:r>
    </w:p>
    <w:p w14:paraId="50235F01" w14:textId="77777777" w:rsidR="00FE7FD7" w:rsidRPr="00FE7FD7" w:rsidRDefault="00FE7FD7" w:rsidP="00FE7FD7">
      <w:proofErr w:type="spellStart"/>
      <w:r w:rsidRPr="00FE7FD7">
        <w:t>Profitráta</w:t>
      </w:r>
      <w:proofErr w:type="spellEnd"/>
      <w:r w:rsidRPr="00FE7FD7">
        <w:t>:</w:t>
      </w:r>
    </w:p>
    <w:p w14:paraId="78009CAD" w14:textId="77777777" w:rsidR="00FE7FD7" w:rsidRDefault="00FE7FD7" w:rsidP="00FE7FD7">
      <w:r w:rsidRPr="00FE7FD7">
        <w:t xml:space="preserve">Ez az </w:t>
      </w:r>
      <w:proofErr w:type="spellStart"/>
      <w:r w:rsidRPr="00FE7FD7">
        <w:t>árstruktúra</w:t>
      </w:r>
      <w:proofErr w:type="spellEnd"/>
      <w:r w:rsidRPr="00FE7FD7">
        <w:t xml:space="preserve"> kb. 15–18% </w:t>
      </w:r>
      <w:proofErr w:type="spellStart"/>
      <w:r w:rsidRPr="00FE7FD7">
        <w:t>projektprofitot</w:t>
      </w:r>
      <w:proofErr w:type="spellEnd"/>
      <w:r w:rsidRPr="00FE7FD7">
        <w:t xml:space="preserve"> </w:t>
      </w:r>
      <w:proofErr w:type="spellStart"/>
      <w:r w:rsidRPr="00FE7FD7">
        <w:t>tartalmaz</w:t>
      </w:r>
      <w:proofErr w:type="spellEnd"/>
      <w:r w:rsidRPr="00FE7FD7">
        <w:t xml:space="preserve"> (</w:t>
      </w:r>
      <w:proofErr w:type="spellStart"/>
      <w:r w:rsidRPr="00FE7FD7">
        <w:t>beszerzés</w:t>
      </w:r>
      <w:proofErr w:type="spellEnd"/>
      <w:r w:rsidRPr="00FE7FD7">
        <w:t xml:space="preserve"> + </w:t>
      </w:r>
      <w:proofErr w:type="spellStart"/>
      <w:r w:rsidRPr="00FE7FD7">
        <w:t>kivitelezés</w:t>
      </w:r>
      <w:proofErr w:type="spellEnd"/>
      <w:r w:rsidRPr="00FE7FD7">
        <w:t xml:space="preserve"> + </w:t>
      </w:r>
      <w:proofErr w:type="spellStart"/>
      <w:r w:rsidRPr="00FE7FD7">
        <w:t>konfiguráció</w:t>
      </w:r>
      <w:proofErr w:type="spellEnd"/>
      <w:r w:rsidRPr="00FE7FD7">
        <w:t xml:space="preserve"> + </w:t>
      </w:r>
      <w:proofErr w:type="spellStart"/>
      <w:proofErr w:type="gramStart"/>
      <w:r w:rsidRPr="00FE7FD7">
        <w:t>dokumentáció</w:t>
      </w:r>
      <w:proofErr w:type="spellEnd"/>
      <w:r w:rsidRPr="00FE7FD7">
        <w:t xml:space="preserve"> )</w:t>
      </w:r>
      <w:proofErr w:type="gramEnd"/>
      <w:r w:rsidRPr="00FE7FD7">
        <w:t>.</w:t>
      </w:r>
    </w:p>
    <w:p w14:paraId="374A9E23" w14:textId="77777777" w:rsidR="00A31FE9" w:rsidRPr="00FE7FD7" w:rsidRDefault="00A31FE9" w:rsidP="00FE7FD7"/>
    <w:p w14:paraId="00927582" w14:textId="77777777" w:rsidR="00A31FE9" w:rsidRDefault="00A31FE9" w:rsidP="00FE7FD7">
      <w:pPr>
        <w:rPr>
          <w:noProof/>
        </w:rPr>
      </w:pPr>
    </w:p>
    <w:p w14:paraId="2FDDDC64" w14:textId="77777777" w:rsidR="00A31FE9" w:rsidRDefault="00FE7FD7" w:rsidP="00A31FE9">
      <w:r>
        <w:rPr>
          <w:noProof/>
        </w:rPr>
        <w:lastRenderedPageBreak/>
        <w:drawing>
          <wp:inline distT="0" distB="0" distL="0" distR="0" wp14:anchorId="79DA8803" wp14:editId="176C1719">
            <wp:extent cx="5686425" cy="4848225"/>
            <wp:effectExtent l="0" t="0" r="9525" b="9525"/>
            <wp:docPr id="1295654536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54536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2622" w14:textId="13CE1010" w:rsidR="00FE7FD7" w:rsidRDefault="00A31FE9" w:rsidP="00A31FE9">
      <w:pPr>
        <w:jc w:val="center"/>
      </w:pPr>
      <w:r w:rsidRPr="00A31FE9">
        <w:rPr>
          <w:b/>
          <w:bCs/>
          <w:sz w:val="36"/>
          <w:szCs w:val="36"/>
        </w:rPr>
        <w:lastRenderedPageBreak/>
        <w:t>IP C</w:t>
      </w:r>
      <w:proofErr w:type="spellStart"/>
      <w:r w:rsidRPr="00A31FE9">
        <w:rPr>
          <w:b/>
          <w:bCs/>
          <w:sz w:val="36"/>
          <w:szCs w:val="36"/>
        </w:rPr>
        <w:t>ímek</w:t>
      </w:r>
      <w:proofErr w:type="spellEnd"/>
      <w:r w:rsidR="00FE7FD7">
        <w:rPr>
          <w:noProof/>
        </w:rPr>
        <w:drawing>
          <wp:inline distT="0" distB="0" distL="0" distR="0" wp14:anchorId="7607DFF2" wp14:editId="7C5ED483">
            <wp:extent cx="5943600" cy="3641090"/>
            <wp:effectExtent l="0" t="0" r="0" b="0"/>
            <wp:docPr id="486296093" name="Kép 1" descr="A képen szöveg, képernyőkép, szám, Párhuzamo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96093" name="Kép 1" descr="A képen szöveg, képernyőkép, szám, Párhuzamo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791A" w14:textId="26048FE9" w:rsidR="00FE7FD7" w:rsidRDefault="00FE7FD7">
      <w:r>
        <w:rPr>
          <w:noProof/>
        </w:rPr>
        <w:drawing>
          <wp:inline distT="0" distB="0" distL="0" distR="0" wp14:anchorId="181191A6" wp14:editId="13A5A900">
            <wp:extent cx="5943600" cy="3859530"/>
            <wp:effectExtent l="0" t="0" r="0" b="7620"/>
            <wp:docPr id="696215815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5815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FD7"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F47BF" w14:textId="77777777" w:rsidR="00B96EED" w:rsidRDefault="00B96EED">
      <w:pPr>
        <w:spacing w:after="0" w:line="240" w:lineRule="auto"/>
      </w:pPr>
      <w:r>
        <w:separator/>
      </w:r>
    </w:p>
  </w:endnote>
  <w:endnote w:type="continuationSeparator" w:id="0">
    <w:p w14:paraId="5B62220C" w14:textId="77777777" w:rsidR="00B96EED" w:rsidRDefault="00B9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93381" w14:textId="77777777" w:rsidR="00B96EED" w:rsidRDefault="00B96EE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F3CF7E4" w14:textId="77777777" w:rsidR="00B96EED" w:rsidRDefault="00B96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7E5"/>
    <w:multiLevelType w:val="multilevel"/>
    <w:tmpl w:val="115A1A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5FB63F3"/>
    <w:multiLevelType w:val="multilevel"/>
    <w:tmpl w:val="5024E3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DA708EF"/>
    <w:multiLevelType w:val="multilevel"/>
    <w:tmpl w:val="B310D97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31E97945"/>
    <w:multiLevelType w:val="multilevel"/>
    <w:tmpl w:val="2A16DE6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3D8C718B"/>
    <w:multiLevelType w:val="multilevel"/>
    <w:tmpl w:val="87AA0BB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42102BC6"/>
    <w:multiLevelType w:val="multilevel"/>
    <w:tmpl w:val="15A818A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4D3F2844"/>
    <w:multiLevelType w:val="multilevel"/>
    <w:tmpl w:val="CE42739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6CF66C88"/>
    <w:multiLevelType w:val="multilevel"/>
    <w:tmpl w:val="D24640A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798A7BDE"/>
    <w:multiLevelType w:val="multilevel"/>
    <w:tmpl w:val="7EFADA9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93678834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799371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2155014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6545578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1148304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8649761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8407158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3685487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91473228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attachedTemplate r:id="rId1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D702A"/>
    <w:rsid w:val="006222C0"/>
    <w:rsid w:val="00A31FE9"/>
    <w:rsid w:val="00B96EED"/>
    <w:rsid w:val="00BD702A"/>
    <w:rsid w:val="00FE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CDD7F"/>
  <w15:docId w15:val="{741FAE02-D962-4515-A52E-3F28FB84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</w:p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Cmsor7">
    <w:name w:val="heading 7"/>
    <w:basedOn w:val="Norml"/>
    <w:next w:val="Norm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Cmsor8">
    <w:name w:val="heading 8"/>
    <w:basedOn w:val="Norml"/>
    <w:next w:val="Norm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Cmsor9">
    <w:name w:val="heading 9"/>
    <w:basedOn w:val="Norml"/>
    <w:next w:val="Norm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Cmsor2Char">
    <w:name w:val="Címsor 2 Char"/>
    <w:basedOn w:val="Bekezdsalapbettpus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Cmsor3Char">
    <w:name w:val="Címsor 3 Char"/>
    <w:basedOn w:val="Bekezdsalapbettpusa"/>
    <w:rPr>
      <w:rFonts w:eastAsia="Times New Roman" w:cs="Times New Roman"/>
      <w:color w:val="0F4761"/>
      <w:sz w:val="28"/>
      <w:szCs w:val="28"/>
    </w:rPr>
  </w:style>
  <w:style w:type="character" w:customStyle="1" w:styleId="Cmsor4Char">
    <w:name w:val="Címsor 4 Char"/>
    <w:basedOn w:val="Bekezdsalapbettpusa"/>
    <w:rPr>
      <w:rFonts w:eastAsia="Times New Roman" w:cs="Times New Roman"/>
      <w:i/>
      <w:iCs/>
      <w:color w:val="0F4761"/>
    </w:rPr>
  </w:style>
  <w:style w:type="character" w:customStyle="1" w:styleId="Cmsor5Char">
    <w:name w:val="Címsor 5 Char"/>
    <w:basedOn w:val="Bekezdsalapbettpusa"/>
    <w:rPr>
      <w:rFonts w:eastAsia="Times New Roman" w:cs="Times New Roman"/>
      <w:color w:val="0F4761"/>
    </w:rPr>
  </w:style>
  <w:style w:type="character" w:customStyle="1" w:styleId="Cmsor6Char">
    <w:name w:val="Címsor 6 Char"/>
    <w:basedOn w:val="Bekezdsalapbettpusa"/>
    <w:rPr>
      <w:rFonts w:eastAsia="Times New Roman" w:cs="Times New Roman"/>
      <w:i/>
      <w:iCs/>
      <w:color w:val="595959"/>
    </w:rPr>
  </w:style>
  <w:style w:type="character" w:customStyle="1" w:styleId="Cmsor7Char">
    <w:name w:val="Címsor 7 Char"/>
    <w:basedOn w:val="Bekezdsalapbettpusa"/>
    <w:rPr>
      <w:rFonts w:eastAsia="Times New Roman" w:cs="Times New Roman"/>
      <w:color w:val="595959"/>
    </w:rPr>
  </w:style>
  <w:style w:type="character" w:customStyle="1" w:styleId="Cmsor8Char">
    <w:name w:val="Címsor 8 Char"/>
    <w:basedOn w:val="Bekezdsalapbettpusa"/>
    <w:rPr>
      <w:rFonts w:eastAsia="Times New Roman" w:cs="Times New Roman"/>
      <w:i/>
      <w:iCs/>
      <w:color w:val="272727"/>
    </w:rPr>
  </w:style>
  <w:style w:type="character" w:customStyle="1" w:styleId="Cmsor9Char">
    <w:name w:val="Címsor 9 Char"/>
    <w:basedOn w:val="Bekezdsalapbettpusa"/>
    <w:rPr>
      <w:rFonts w:eastAsia="Times New Roman" w:cs="Times New Roman"/>
      <w:color w:val="272727"/>
    </w:rPr>
  </w:style>
  <w:style w:type="paragraph" w:styleId="Cm">
    <w:name w:val="Title"/>
    <w:basedOn w:val="Norml"/>
    <w:next w:val="Norm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CmChar">
    <w:name w:val="Cím Char"/>
    <w:basedOn w:val="Bekezdsalapbettpusa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Alcm">
    <w:name w:val="Subtitle"/>
    <w:basedOn w:val="Norml"/>
    <w:next w:val="Norm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lcmChar">
    <w:name w:val="Alcím Char"/>
    <w:basedOn w:val="Bekezdsalapbettpusa"/>
    <w:rPr>
      <w:rFonts w:eastAsia="Times New Roman" w:cs="Times New Roman"/>
      <w:color w:val="595959"/>
      <w:spacing w:val="15"/>
      <w:sz w:val="28"/>
      <w:szCs w:val="28"/>
    </w:rPr>
  </w:style>
  <w:style w:type="paragraph" w:styleId="Idzet">
    <w:name w:val="Quote"/>
    <w:basedOn w:val="Norml"/>
    <w:next w:val="Norml"/>
    <w:pPr>
      <w:spacing w:before="160"/>
      <w:jc w:val="center"/>
    </w:pPr>
    <w:rPr>
      <w:i/>
      <w:iCs/>
      <w:color w:val="404040"/>
    </w:rPr>
  </w:style>
  <w:style w:type="character" w:customStyle="1" w:styleId="IdzetChar">
    <w:name w:val="Idézet Char"/>
    <w:basedOn w:val="Bekezdsalapbettpusa"/>
    <w:rPr>
      <w:i/>
      <w:iCs/>
      <w:color w:val="404040"/>
    </w:rPr>
  </w:style>
  <w:style w:type="paragraph" w:styleId="Listaszerbekezds">
    <w:name w:val="List Paragraph"/>
    <w:basedOn w:val="Norml"/>
    <w:pPr>
      <w:ind w:left="720"/>
      <w:contextualSpacing/>
    </w:pPr>
  </w:style>
  <w:style w:type="character" w:styleId="Erskiemels">
    <w:name w:val="Intense Emphasis"/>
    <w:basedOn w:val="Bekezdsalapbettpusa"/>
    <w:rPr>
      <w:i/>
      <w:iCs/>
      <w:color w:val="0F4761"/>
    </w:rPr>
  </w:style>
  <w:style w:type="paragraph" w:styleId="Kiemeltidzet">
    <w:name w:val="Intense Quote"/>
    <w:basedOn w:val="Norml"/>
    <w:next w:val="Norm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KiemeltidzetChar">
    <w:name w:val="Kiemelt idézet Char"/>
    <w:basedOn w:val="Bekezdsalapbettpusa"/>
    <w:rPr>
      <w:i/>
      <w:iCs/>
      <w:color w:val="0F4761"/>
    </w:rPr>
  </w:style>
  <w:style w:type="character" w:styleId="Ershivatkozs">
    <w:name w:val="Intense Reference"/>
    <w:basedOn w:val="Bekezdsalapbettpusa"/>
    <w:rPr>
      <w:b/>
      <w:bCs/>
      <w:smallCaps/>
      <w:color w:val="0F4761"/>
      <w:spacing w:val="5"/>
    </w:rPr>
  </w:style>
  <w:style w:type="paragraph" w:styleId="NormlWeb">
    <w:name w:val="Normal (Web)"/>
    <w:basedOn w:val="Norml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636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Mihó</dc:creator>
  <dc:description/>
  <cp:lastModifiedBy>Péter Dávid</cp:lastModifiedBy>
  <cp:revision>2</cp:revision>
  <dcterms:created xsi:type="dcterms:W3CDTF">2026-02-03T17:41:00Z</dcterms:created>
  <dcterms:modified xsi:type="dcterms:W3CDTF">2026-02-03T17:41:00Z</dcterms:modified>
</cp:coreProperties>
</file>